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D952CB" w14:textId="77777777" w:rsidR="002C262B" w:rsidRDefault="002C262B" w:rsidP="002C262B">
      <w:pPr>
        <w:jc w:val="center"/>
        <w:rPr>
          <w:sz w:val="36"/>
          <w:szCs w:val="36"/>
        </w:rPr>
      </w:pPr>
      <w:r>
        <w:rPr>
          <w:sz w:val="36"/>
          <w:szCs w:val="36"/>
        </w:rPr>
        <w:t>Welcome to Paws Up on the Cowlitz</w:t>
      </w:r>
    </w:p>
    <w:p w14:paraId="6C4A0278" w14:textId="77777777" w:rsidR="002C262B" w:rsidRPr="002C262B" w:rsidRDefault="002C262B" w:rsidP="002C262B">
      <w:pPr>
        <w:jc w:val="center"/>
        <w:rPr>
          <w:sz w:val="28"/>
          <w:szCs w:val="28"/>
        </w:rPr>
      </w:pPr>
      <w:r>
        <w:rPr>
          <w:sz w:val="28"/>
          <w:szCs w:val="28"/>
        </w:rPr>
        <w:t>TMC Vacation Rentals</w:t>
      </w:r>
    </w:p>
    <w:p w14:paraId="6E4DB5CB" w14:textId="77777777" w:rsidR="002C262B" w:rsidRDefault="002C262B"/>
    <w:p w14:paraId="364424DB" w14:textId="77777777" w:rsidR="00824263" w:rsidRDefault="00824263"/>
    <w:p w14:paraId="6F46C5FD" w14:textId="77777777" w:rsidR="00D734E3" w:rsidRDefault="002C0BF6" w:rsidP="002C0BF6">
      <w:pPr>
        <w:jc w:val="center"/>
      </w:pPr>
      <w:r>
        <w:rPr>
          <w:noProof/>
        </w:rPr>
        <w:drawing>
          <wp:inline distT="0" distB="0" distL="0" distR="0" wp14:anchorId="7E6D409F" wp14:editId="405505A7">
            <wp:extent cx="902891" cy="371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916348" cy="377012"/>
                    </a:xfrm>
                    <a:prstGeom prst="rect">
                      <a:avLst/>
                    </a:prstGeom>
                  </pic:spPr>
                </pic:pic>
              </a:graphicData>
            </a:graphic>
          </wp:inline>
        </w:drawing>
      </w:r>
    </w:p>
    <w:p w14:paraId="09267259" w14:textId="77777777" w:rsidR="00A8312E" w:rsidRDefault="00C150DC">
      <w:pPr>
        <w:rPr>
          <w:b/>
          <w:sz w:val="32"/>
          <w:szCs w:val="32"/>
          <w:u w:val="single"/>
        </w:rPr>
      </w:pPr>
      <w:r>
        <w:rPr>
          <w:noProof/>
        </w:rPr>
        <w:drawing>
          <wp:anchor distT="0" distB="0" distL="114300" distR="114300" simplePos="0" relativeHeight="251658240" behindDoc="0" locked="0" layoutInCell="1" allowOverlap="1" wp14:anchorId="18C6B51B" wp14:editId="1A1E93B2">
            <wp:simplePos x="0" y="0"/>
            <wp:positionH relativeFrom="column">
              <wp:posOffset>228600</wp:posOffset>
            </wp:positionH>
            <wp:positionV relativeFrom="page">
              <wp:posOffset>1809750</wp:posOffset>
            </wp:positionV>
            <wp:extent cx="5629275" cy="2028825"/>
            <wp:effectExtent l="228600" t="228600" r="238125" b="2381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gs river.JPG"/>
                    <pic:cNvPicPr/>
                  </pic:nvPicPr>
                  <pic:blipFill>
                    <a:blip r:embed="rId7">
                      <a:extLst>
                        <a:ext uri="{28A0092B-C50C-407E-A947-70E740481C1C}">
                          <a14:useLocalDpi xmlns:a14="http://schemas.microsoft.com/office/drawing/2010/main" val="0"/>
                        </a:ext>
                      </a:extLst>
                    </a:blip>
                    <a:stretch>
                      <a:fillRect/>
                    </a:stretch>
                  </pic:blipFill>
                  <pic:spPr>
                    <a:xfrm>
                      <a:off x="0" y="0"/>
                      <a:ext cx="5629275" cy="2028825"/>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00506DCA">
        <w:rPr>
          <w:b/>
          <w:sz w:val="32"/>
          <w:szCs w:val="32"/>
        </w:rPr>
        <w:t>You</w:t>
      </w:r>
      <w:r w:rsidR="00676AC1">
        <w:rPr>
          <w:b/>
          <w:sz w:val="32"/>
          <w:szCs w:val="32"/>
        </w:rPr>
        <w:t xml:space="preserve"> are confirmed </w:t>
      </w:r>
      <w:r w:rsidR="00152392">
        <w:rPr>
          <w:b/>
          <w:sz w:val="32"/>
          <w:szCs w:val="32"/>
        </w:rPr>
        <w:t xml:space="preserve">for your stay at </w:t>
      </w:r>
      <w:r w:rsidR="0040534C">
        <w:rPr>
          <w:b/>
          <w:sz w:val="32"/>
          <w:szCs w:val="32"/>
        </w:rPr>
        <w:t xml:space="preserve">Elk Country Cabin located at </w:t>
      </w:r>
      <w:r w:rsidR="0040534C" w:rsidRPr="002C0BF6">
        <w:rPr>
          <w:b/>
          <w:sz w:val="32"/>
          <w:szCs w:val="32"/>
          <w:u w:val="single"/>
        </w:rPr>
        <w:t>120 Fairway Drive, Packwood, WA 98361</w:t>
      </w:r>
      <w:r w:rsidR="0040534C">
        <w:rPr>
          <w:b/>
          <w:sz w:val="32"/>
          <w:szCs w:val="32"/>
        </w:rPr>
        <w:t>.</w:t>
      </w:r>
    </w:p>
    <w:p w14:paraId="22FD887D" w14:textId="77777777" w:rsidR="00676AC1" w:rsidRDefault="00676AC1">
      <w:pPr>
        <w:rPr>
          <w:b/>
          <w:sz w:val="32"/>
          <w:szCs w:val="32"/>
          <w:u w:val="single"/>
        </w:rPr>
      </w:pPr>
    </w:p>
    <w:p w14:paraId="7369FA2D" w14:textId="3B6D0F88" w:rsidR="0070788A" w:rsidRDefault="00752476" w:rsidP="0070788A">
      <w:pPr>
        <w:rPr>
          <w:b/>
          <w:sz w:val="32"/>
          <w:szCs w:val="32"/>
        </w:rPr>
      </w:pPr>
      <w:r>
        <w:rPr>
          <w:b/>
          <w:sz w:val="32"/>
          <w:szCs w:val="32"/>
        </w:rPr>
        <w:t xml:space="preserve">Arrival Date: </w:t>
      </w:r>
      <w:r w:rsidR="00024CF3">
        <w:rPr>
          <w:b/>
          <w:sz w:val="32"/>
          <w:szCs w:val="32"/>
        </w:rPr>
        <w:t>Friday</w:t>
      </w:r>
      <w:r w:rsidR="00366BAA">
        <w:rPr>
          <w:b/>
          <w:sz w:val="32"/>
          <w:szCs w:val="32"/>
        </w:rPr>
        <w:t xml:space="preserve">, August </w:t>
      </w:r>
      <w:r w:rsidR="00024CF3">
        <w:rPr>
          <w:b/>
          <w:sz w:val="32"/>
          <w:szCs w:val="32"/>
        </w:rPr>
        <w:t>24</w:t>
      </w:r>
      <w:r w:rsidR="00366BAA" w:rsidRPr="00366BAA">
        <w:rPr>
          <w:b/>
          <w:sz w:val="32"/>
          <w:szCs w:val="32"/>
          <w:vertAlign w:val="superscript"/>
        </w:rPr>
        <w:t>th</w:t>
      </w:r>
      <w:r w:rsidR="006874DB">
        <w:rPr>
          <w:b/>
          <w:sz w:val="32"/>
          <w:szCs w:val="32"/>
        </w:rPr>
        <w:t>,</w:t>
      </w:r>
      <w:r w:rsidR="008C064C">
        <w:rPr>
          <w:b/>
          <w:sz w:val="32"/>
          <w:szCs w:val="32"/>
        </w:rPr>
        <w:t xml:space="preserve"> 2018</w:t>
      </w:r>
      <w:r w:rsidR="00C915C0">
        <w:rPr>
          <w:b/>
          <w:sz w:val="32"/>
          <w:szCs w:val="32"/>
        </w:rPr>
        <w:t xml:space="preserve"> (</w:t>
      </w:r>
      <w:r w:rsidR="00024CF3">
        <w:rPr>
          <w:b/>
          <w:sz w:val="32"/>
          <w:szCs w:val="32"/>
        </w:rPr>
        <w:t>Two</w:t>
      </w:r>
      <w:r w:rsidR="0070788A">
        <w:rPr>
          <w:b/>
          <w:sz w:val="32"/>
          <w:szCs w:val="32"/>
        </w:rPr>
        <w:t xml:space="preserve"> Nights)</w:t>
      </w:r>
    </w:p>
    <w:p w14:paraId="43AF7739" w14:textId="1A6DE65C" w:rsidR="0070788A" w:rsidRDefault="008237D0" w:rsidP="0070788A">
      <w:pPr>
        <w:rPr>
          <w:b/>
          <w:sz w:val="32"/>
          <w:szCs w:val="32"/>
        </w:rPr>
      </w:pPr>
      <w:r>
        <w:rPr>
          <w:b/>
          <w:sz w:val="32"/>
          <w:szCs w:val="32"/>
        </w:rPr>
        <w:t>Departure Date</w:t>
      </w:r>
      <w:r w:rsidR="00B86274">
        <w:rPr>
          <w:b/>
          <w:sz w:val="32"/>
          <w:szCs w:val="32"/>
        </w:rPr>
        <w:t xml:space="preserve">: </w:t>
      </w:r>
      <w:r w:rsidR="00024CF3">
        <w:rPr>
          <w:b/>
          <w:sz w:val="32"/>
          <w:szCs w:val="32"/>
        </w:rPr>
        <w:t>Sunday</w:t>
      </w:r>
      <w:r w:rsidR="00366BAA">
        <w:rPr>
          <w:b/>
          <w:sz w:val="32"/>
          <w:szCs w:val="32"/>
        </w:rPr>
        <w:t xml:space="preserve">, August </w:t>
      </w:r>
      <w:r w:rsidR="00024CF3">
        <w:rPr>
          <w:b/>
          <w:sz w:val="32"/>
          <w:szCs w:val="32"/>
        </w:rPr>
        <w:t>26</w:t>
      </w:r>
      <w:r w:rsidR="00366BAA" w:rsidRPr="00366BAA">
        <w:rPr>
          <w:b/>
          <w:sz w:val="32"/>
          <w:szCs w:val="32"/>
          <w:vertAlign w:val="superscript"/>
        </w:rPr>
        <w:t>th</w:t>
      </w:r>
      <w:r w:rsidR="008C064C">
        <w:rPr>
          <w:b/>
          <w:sz w:val="32"/>
          <w:szCs w:val="32"/>
        </w:rPr>
        <w:t>, 2018</w:t>
      </w:r>
    </w:p>
    <w:p w14:paraId="3D7DAEAF" w14:textId="77777777" w:rsidR="00683129" w:rsidRDefault="00683129" w:rsidP="00683129">
      <w:pPr>
        <w:rPr>
          <w:b/>
          <w:sz w:val="32"/>
          <w:szCs w:val="32"/>
        </w:rPr>
      </w:pPr>
    </w:p>
    <w:p w14:paraId="19A33569" w14:textId="6384505E" w:rsidR="00683129" w:rsidRDefault="00683129" w:rsidP="00683129">
      <w:pPr>
        <w:rPr>
          <w:b/>
          <w:sz w:val="32"/>
          <w:szCs w:val="32"/>
        </w:rPr>
      </w:pPr>
      <w:r w:rsidRPr="00752476">
        <w:rPr>
          <w:b/>
          <w:sz w:val="32"/>
          <w:szCs w:val="32"/>
          <w:highlight w:val="yellow"/>
        </w:rPr>
        <w:t xml:space="preserve">Your cabin key </w:t>
      </w:r>
      <w:r w:rsidRPr="004D449D">
        <w:rPr>
          <w:b/>
          <w:sz w:val="32"/>
          <w:szCs w:val="32"/>
          <w:highlight w:val="yellow"/>
        </w:rPr>
        <w:t>code is</w:t>
      </w:r>
      <w:r w:rsidRPr="008237D0">
        <w:rPr>
          <w:b/>
          <w:sz w:val="32"/>
          <w:szCs w:val="32"/>
          <w:highlight w:val="yellow"/>
        </w:rPr>
        <w:t>:</w:t>
      </w:r>
      <w:r w:rsidR="00977178">
        <w:rPr>
          <w:b/>
          <w:sz w:val="32"/>
          <w:szCs w:val="32"/>
          <w:highlight w:val="yellow"/>
        </w:rPr>
        <w:t xml:space="preserve"> </w:t>
      </w:r>
      <w:r w:rsidR="00210A73">
        <w:rPr>
          <w:b/>
          <w:sz w:val="32"/>
          <w:szCs w:val="32"/>
          <w:highlight w:val="yellow"/>
        </w:rPr>
        <w:t>3015</w:t>
      </w:r>
    </w:p>
    <w:p w14:paraId="2544BBB6" w14:textId="77777777" w:rsidR="000E54B0" w:rsidRDefault="000E54B0" w:rsidP="000E54B0">
      <w:pPr>
        <w:rPr>
          <w:b/>
          <w:sz w:val="32"/>
          <w:szCs w:val="32"/>
        </w:rPr>
      </w:pPr>
    </w:p>
    <w:p w14:paraId="58E2024B" w14:textId="7A8163DD" w:rsidR="000E54B0" w:rsidRDefault="00752476" w:rsidP="000E54B0">
      <w:pPr>
        <w:rPr>
          <w:b/>
          <w:sz w:val="32"/>
          <w:szCs w:val="32"/>
        </w:rPr>
      </w:pPr>
      <w:r>
        <w:rPr>
          <w:b/>
          <w:sz w:val="32"/>
          <w:szCs w:val="32"/>
        </w:rPr>
        <w:t xml:space="preserve">You have </w:t>
      </w:r>
      <w:r w:rsidR="00210A73">
        <w:rPr>
          <w:b/>
          <w:sz w:val="32"/>
          <w:szCs w:val="32"/>
        </w:rPr>
        <w:t>2</w:t>
      </w:r>
      <w:r w:rsidR="000E54B0">
        <w:rPr>
          <w:b/>
          <w:sz w:val="32"/>
          <w:szCs w:val="32"/>
        </w:rPr>
        <w:t xml:space="preserve"> </w:t>
      </w:r>
      <w:bookmarkStart w:id="0" w:name="_GoBack"/>
      <w:bookmarkEnd w:id="0"/>
      <w:r w:rsidR="000E54B0">
        <w:rPr>
          <w:b/>
          <w:sz w:val="32"/>
          <w:szCs w:val="32"/>
        </w:rPr>
        <w:t>confirmed guests. Please update your reservation should your plans change and more guests will be joining you.</w:t>
      </w:r>
    </w:p>
    <w:p w14:paraId="717ED487" w14:textId="77777777" w:rsidR="005E7C1B" w:rsidRDefault="005E7C1B">
      <w:pPr>
        <w:rPr>
          <w:b/>
          <w:sz w:val="32"/>
          <w:szCs w:val="32"/>
        </w:rPr>
      </w:pPr>
    </w:p>
    <w:p w14:paraId="29AC44B7" w14:textId="77777777" w:rsidR="00326D08" w:rsidRDefault="00326D08">
      <w:pPr>
        <w:rPr>
          <w:b/>
          <w:sz w:val="32"/>
          <w:szCs w:val="32"/>
        </w:rPr>
      </w:pPr>
      <w:r>
        <w:rPr>
          <w:b/>
          <w:sz w:val="32"/>
          <w:szCs w:val="32"/>
        </w:rPr>
        <w:t>Check in:  3:00 PM</w:t>
      </w:r>
    </w:p>
    <w:p w14:paraId="50D4FC1E" w14:textId="77777777" w:rsidR="005E7C1B" w:rsidRDefault="003C4D01">
      <w:pPr>
        <w:rPr>
          <w:b/>
          <w:sz w:val="32"/>
          <w:szCs w:val="32"/>
        </w:rPr>
      </w:pPr>
      <w:r>
        <w:rPr>
          <w:b/>
          <w:sz w:val="32"/>
          <w:szCs w:val="32"/>
        </w:rPr>
        <w:t>Check out:  11:00 AM</w:t>
      </w:r>
    </w:p>
    <w:p w14:paraId="15D8EA5C" w14:textId="77777777" w:rsidR="003E7210" w:rsidRDefault="005E7C1B">
      <w:pPr>
        <w:rPr>
          <w:b/>
          <w:sz w:val="32"/>
          <w:szCs w:val="32"/>
        </w:rPr>
      </w:pPr>
      <w:r>
        <w:rPr>
          <w:b/>
          <w:sz w:val="32"/>
          <w:szCs w:val="32"/>
        </w:rPr>
        <w:t>Please honor these times unless other arrangements have been made.</w:t>
      </w:r>
    </w:p>
    <w:p w14:paraId="3DA38EA2" w14:textId="77777777" w:rsidR="00EC7B7B" w:rsidRDefault="00EC7B7B">
      <w:pPr>
        <w:rPr>
          <w:b/>
          <w:sz w:val="32"/>
          <w:szCs w:val="32"/>
        </w:rPr>
      </w:pPr>
    </w:p>
    <w:p w14:paraId="46A3B411" w14:textId="77777777" w:rsidR="00700EB4" w:rsidRDefault="00700EB4">
      <w:pPr>
        <w:rPr>
          <w:b/>
          <w:sz w:val="32"/>
          <w:szCs w:val="32"/>
        </w:rPr>
      </w:pPr>
    </w:p>
    <w:p w14:paraId="113FDA81" w14:textId="77777777" w:rsidR="00700EB4" w:rsidRDefault="00700EB4">
      <w:pPr>
        <w:rPr>
          <w:b/>
          <w:sz w:val="32"/>
          <w:szCs w:val="32"/>
        </w:rPr>
      </w:pPr>
    </w:p>
    <w:p w14:paraId="59AE30AC" w14:textId="77777777" w:rsidR="00700EB4" w:rsidRDefault="00700EB4">
      <w:pPr>
        <w:rPr>
          <w:b/>
          <w:sz w:val="32"/>
          <w:szCs w:val="32"/>
        </w:rPr>
      </w:pPr>
    </w:p>
    <w:p w14:paraId="0A8E1DF7" w14:textId="77777777" w:rsidR="00676AC1" w:rsidRDefault="00676AC1">
      <w:pPr>
        <w:rPr>
          <w:b/>
          <w:sz w:val="32"/>
          <w:szCs w:val="32"/>
        </w:rPr>
      </w:pPr>
      <w:r>
        <w:rPr>
          <w:b/>
          <w:sz w:val="32"/>
          <w:szCs w:val="32"/>
        </w:rPr>
        <w:lastRenderedPageBreak/>
        <w:t>Directions to your cabin:</w:t>
      </w:r>
    </w:p>
    <w:p w14:paraId="09203A4A" w14:textId="77777777" w:rsidR="00676AC1" w:rsidRDefault="00676AC1">
      <w:pPr>
        <w:rPr>
          <w:b/>
          <w:sz w:val="32"/>
          <w:szCs w:val="32"/>
        </w:rPr>
      </w:pPr>
    </w:p>
    <w:p w14:paraId="3468ED25" w14:textId="77777777" w:rsidR="00F478BD" w:rsidRDefault="0040534C">
      <w:pPr>
        <w:rPr>
          <w:sz w:val="28"/>
          <w:szCs w:val="28"/>
        </w:rPr>
      </w:pPr>
      <w:r>
        <w:rPr>
          <w:sz w:val="28"/>
          <w:szCs w:val="28"/>
        </w:rPr>
        <w:t>From HWY. 12 in Packwood watch for a</w:t>
      </w:r>
      <w:r w:rsidR="00557342">
        <w:rPr>
          <w:sz w:val="28"/>
          <w:szCs w:val="28"/>
        </w:rPr>
        <w:t>n</w:t>
      </w:r>
      <w:r>
        <w:rPr>
          <w:sz w:val="28"/>
          <w:szCs w:val="28"/>
        </w:rPr>
        <w:t xml:space="preserve"> </w:t>
      </w:r>
      <w:r w:rsidR="0054477B">
        <w:rPr>
          <w:sz w:val="28"/>
          <w:szCs w:val="28"/>
        </w:rPr>
        <w:t>Exxon</w:t>
      </w:r>
      <w:r w:rsidR="00557342">
        <w:rPr>
          <w:sz w:val="28"/>
          <w:szCs w:val="28"/>
        </w:rPr>
        <w:t xml:space="preserve"> </w:t>
      </w:r>
      <w:r w:rsidR="0054477B">
        <w:rPr>
          <w:sz w:val="28"/>
          <w:szCs w:val="28"/>
        </w:rPr>
        <w:t xml:space="preserve">Mobil </w:t>
      </w:r>
      <w:r>
        <w:rPr>
          <w:sz w:val="28"/>
          <w:szCs w:val="28"/>
        </w:rPr>
        <w:t xml:space="preserve">Gas Station and the Cowlitz River Lodge on the corners of </w:t>
      </w:r>
      <w:r w:rsidRPr="00BE0731">
        <w:rPr>
          <w:b/>
          <w:sz w:val="28"/>
          <w:szCs w:val="28"/>
        </w:rPr>
        <w:t>Skate Creek Road</w:t>
      </w:r>
      <w:r>
        <w:rPr>
          <w:sz w:val="28"/>
          <w:szCs w:val="28"/>
        </w:rPr>
        <w:t xml:space="preserve"> and the highway. Go </w:t>
      </w:r>
      <w:r w:rsidRPr="00BE0731">
        <w:rPr>
          <w:b/>
          <w:sz w:val="28"/>
          <w:szCs w:val="28"/>
        </w:rPr>
        <w:t>NORTH</w:t>
      </w:r>
      <w:r>
        <w:rPr>
          <w:sz w:val="28"/>
          <w:szCs w:val="28"/>
        </w:rPr>
        <w:t xml:space="preserve"> on Skate Creek Road. Take the </w:t>
      </w:r>
      <w:r w:rsidR="002C0BF6" w:rsidRPr="002C0BF6">
        <w:rPr>
          <w:sz w:val="28"/>
          <w:szCs w:val="28"/>
          <w:u w:val="single"/>
        </w:rPr>
        <w:t>SECOND RIGHT</w:t>
      </w:r>
      <w:r>
        <w:rPr>
          <w:sz w:val="28"/>
          <w:szCs w:val="28"/>
        </w:rPr>
        <w:t xml:space="preserve"> after the Cowlitz River Bridge onto Cannon Road. There is a large sign that says </w:t>
      </w:r>
      <w:r w:rsidRPr="00BE0731">
        <w:rPr>
          <w:b/>
          <w:sz w:val="28"/>
          <w:szCs w:val="28"/>
        </w:rPr>
        <w:t>High Valley Country Club</w:t>
      </w:r>
      <w:r>
        <w:rPr>
          <w:sz w:val="28"/>
          <w:szCs w:val="28"/>
        </w:rPr>
        <w:t xml:space="preserve">. Travel about 3.2 miles. Take a </w:t>
      </w:r>
      <w:r w:rsidR="002C0BF6" w:rsidRPr="002C0BF6">
        <w:rPr>
          <w:sz w:val="28"/>
          <w:szCs w:val="28"/>
          <w:u w:val="single"/>
        </w:rPr>
        <w:t>LEFT</w:t>
      </w:r>
      <w:r>
        <w:rPr>
          <w:sz w:val="28"/>
          <w:szCs w:val="28"/>
        </w:rPr>
        <w:t xml:space="preserve"> after the golf cour</w:t>
      </w:r>
      <w:r w:rsidR="00BE0731">
        <w:rPr>
          <w:sz w:val="28"/>
          <w:szCs w:val="28"/>
        </w:rPr>
        <w:t xml:space="preserve">se onto Richer RD. then an immediate </w:t>
      </w:r>
      <w:r w:rsidR="002C0BF6" w:rsidRPr="002C0BF6">
        <w:rPr>
          <w:sz w:val="28"/>
          <w:szCs w:val="28"/>
          <w:u w:val="single"/>
        </w:rPr>
        <w:t>LEFT</w:t>
      </w:r>
      <w:r w:rsidR="00BE0731">
        <w:rPr>
          <w:sz w:val="28"/>
          <w:szCs w:val="28"/>
        </w:rPr>
        <w:t xml:space="preserve"> onto Mary Lane, tale the next </w:t>
      </w:r>
      <w:r w:rsidR="002C0BF6" w:rsidRPr="002C0BF6">
        <w:rPr>
          <w:sz w:val="28"/>
          <w:szCs w:val="28"/>
          <w:u w:val="single"/>
        </w:rPr>
        <w:t>RIGHT</w:t>
      </w:r>
      <w:r w:rsidR="00BE0731">
        <w:rPr>
          <w:sz w:val="28"/>
          <w:szCs w:val="28"/>
        </w:rPr>
        <w:t xml:space="preserve"> onto Fairway DR. Elk Country Cabin is approximately five houses down on the </w:t>
      </w:r>
      <w:r w:rsidR="002C0BF6" w:rsidRPr="002C0BF6">
        <w:rPr>
          <w:sz w:val="28"/>
          <w:szCs w:val="28"/>
          <w:u w:val="single"/>
        </w:rPr>
        <w:t>RIGHT</w:t>
      </w:r>
      <w:r w:rsidR="00BE0731">
        <w:rPr>
          <w:sz w:val="28"/>
          <w:szCs w:val="28"/>
        </w:rPr>
        <w:t>, with the house numbers 120.</w:t>
      </w:r>
    </w:p>
    <w:p w14:paraId="385E6A20" w14:textId="77777777" w:rsidR="00676AC1" w:rsidRDefault="00676AC1">
      <w:pPr>
        <w:rPr>
          <w:sz w:val="28"/>
          <w:szCs w:val="28"/>
        </w:rPr>
      </w:pPr>
    </w:p>
    <w:p w14:paraId="191A249F" w14:textId="77777777" w:rsidR="00676AC1" w:rsidRDefault="00676AC1">
      <w:pPr>
        <w:rPr>
          <w:sz w:val="28"/>
          <w:szCs w:val="28"/>
        </w:rPr>
      </w:pPr>
      <w:r>
        <w:rPr>
          <w:sz w:val="28"/>
          <w:szCs w:val="28"/>
        </w:rPr>
        <w:t xml:space="preserve">The </w:t>
      </w:r>
      <w:proofErr w:type="spellStart"/>
      <w:r>
        <w:rPr>
          <w:sz w:val="28"/>
          <w:szCs w:val="28"/>
        </w:rPr>
        <w:t>keybox</w:t>
      </w:r>
      <w:proofErr w:type="spellEnd"/>
      <w:r>
        <w:rPr>
          <w:sz w:val="28"/>
          <w:szCs w:val="28"/>
        </w:rPr>
        <w:t xml:space="preserve"> is located </w:t>
      </w:r>
      <w:r w:rsidR="00BE0731">
        <w:rPr>
          <w:sz w:val="28"/>
          <w:szCs w:val="28"/>
        </w:rPr>
        <w:t>on the railing by the front door</w:t>
      </w:r>
      <w:r>
        <w:rPr>
          <w:sz w:val="28"/>
          <w:szCs w:val="28"/>
        </w:rPr>
        <w:t>.  Push in your code</w:t>
      </w:r>
      <w:r w:rsidR="00B3251F">
        <w:rPr>
          <w:sz w:val="28"/>
          <w:szCs w:val="28"/>
        </w:rPr>
        <w:t>.  There is a metal button towards the top of the box.  Pull it down and pull the box towards you.</w:t>
      </w:r>
      <w:r w:rsidR="00BC1924">
        <w:rPr>
          <w:sz w:val="28"/>
          <w:szCs w:val="28"/>
        </w:rPr>
        <w:t xml:space="preserve">  To put they key and face back-</w:t>
      </w:r>
      <w:r w:rsidR="00B3251F">
        <w:rPr>
          <w:sz w:val="28"/>
          <w:szCs w:val="28"/>
        </w:rPr>
        <w:t xml:space="preserve"> pull down on the black button, below the top metal button to clear.  Enter your code again and hold the top metal button down to return the face of the box to the holder.  Never take the keys with you when you leave.  The box must be closed in order to be secure.</w:t>
      </w:r>
    </w:p>
    <w:p w14:paraId="1AFB96D2" w14:textId="77777777" w:rsidR="00B3251F" w:rsidRDefault="00B3251F">
      <w:pPr>
        <w:rPr>
          <w:sz w:val="28"/>
          <w:szCs w:val="28"/>
        </w:rPr>
      </w:pPr>
    </w:p>
    <w:p w14:paraId="40D5AC76" w14:textId="77777777" w:rsidR="00B3251F" w:rsidRDefault="00B3251F">
      <w:pPr>
        <w:rPr>
          <w:b/>
          <w:sz w:val="28"/>
          <w:szCs w:val="28"/>
        </w:rPr>
      </w:pPr>
      <w:r>
        <w:rPr>
          <w:b/>
          <w:sz w:val="28"/>
          <w:szCs w:val="28"/>
        </w:rPr>
        <w:t>If you have difficulty accessing your cabin, please call 360-494-2311.  Someone will be available to help you.  There will be a $20.00 trip fee for guests who have locked themselves out.  The fee will automatically be billed to your account after your stay.</w:t>
      </w:r>
    </w:p>
    <w:p w14:paraId="60461138" w14:textId="77777777" w:rsidR="00E226CE" w:rsidRDefault="00E226CE">
      <w:pPr>
        <w:rPr>
          <w:b/>
          <w:sz w:val="28"/>
          <w:szCs w:val="28"/>
        </w:rPr>
      </w:pPr>
    </w:p>
    <w:p w14:paraId="7B0F6FD3" w14:textId="77777777" w:rsidR="003C4D01" w:rsidRDefault="003C4D01" w:rsidP="003C4D01">
      <w:pPr>
        <w:rPr>
          <w:sz w:val="28"/>
          <w:szCs w:val="28"/>
        </w:rPr>
      </w:pPr>
      <w:r>
        <w:rPr>
          <w:sz w:val="28"/>
          <w:szCs w:val="28"/>
        </w:rPr>
        <w:t>Pets are allow</w:t>
      </w:r>
      <w:r w:rsidR="00176E17">
        <w:rPr>
          <w:sz w:val="28"/>
          <w:szCs w:val="28"/>
        </w:rPr>
        <w:t>ed in this cabin.  Pet fee is $</w:t>
      </w:r>
      <w:r>
        <w:rPr>
          <w:sz w:val="28"/>
          <w:szCs w:val="28"/>
        </w:rPr>
        <w:t>5</w:t>
      </w:r>
      <w:r w:rsidR="00176E17">
        <w:rPr>
          <w:sz w:val="28"/>
          <w:szCs w:val="28"/>
        </w:rPr>
        <w:t>0</w:t>
      </w:r>
      <w:r>
        <w:rPr>
          <w:sz w:val="28"/>
          <w:szCs w:val="28"/>
        </w:rPr>
        <w:t>.00</w:t>
      </w:r>
      <w:r w:rsidR="009E1F76">
        <w:rPr>
          <w:sz w:val="28"/>
          <w:szCs w:val="28"/>
        </w:rPr>
        <w:t xml:space="preserve"> </w:t>
      </w:r>
      <w:r w:rsidR="009E1F76">
        <w:rPr>
          <w:b/>
          <w:sz w:val="28"/>
          <w:szCs w:val="28"/>
        </w:rPr>
        <w:t>PER-PET</w:t>
      </w:r>
      <w:r>
        <w:rPr>
          <w:sz w:val="28"/>
          <w:szCs w:val="28"/>
        </w:rPr>
        <w:t xml:space="preserve">. </w:t>
      </w:r>
    </w:p>
    <w:p w14:paraId="1A41F3BB" w14:textId="40D80BDB" w:rsidR="003C4D01" w:rsidRDefault="00AA1281" w:rsidP="003C4D01">
      <w:pPr>
        <w:rPr>
          <w:sz w:val="28"/>
          <w:szCs w:val="28"/>
        </w:rPr>
      </w:pPr>
      <w:r>
        <w:rPr>
          <w:sz w:val="28"/>
          <w:szCs w:val="28"/>
        </w:rPr>
        <w:t xml:space="preserve">You have </w:t>
      </w:r>
      <w:r w:rsidR="00951A00">
        <w:rPr>
          <w:sz w:val="28"/>
          <w:szCs w:val="28"/>
        </w:rPr>
        <w:t>0</w:t>
      </w:r>
      <w:r w:rsidR="00D9445E" w:rsidRPr="003A3D4A">
        <w:rPr>
          <w:sz w:val="28"/>
          <w:szCs w:val="28"/>
        </w:rPr>
        <w:t xml:space="preserve"> conf</w:t>
      </w:r>
      <w:r w:rsidR="00E64093" w:rsidRPr="003A3D4A">
        <w:rPr>
          <w:sz w:val="28"/>
          <w:szCs w:val="28"/>
        </w:rPr>
        <w:t>irmed pet</w:t>
      </w:r>
      <w:r w:rsidR="00951A00">
        <w:rPr>
          <w:sz w:val="28"/>
          <w:szCs w:val="28"/>
        </w:rPr>
        <w:t>s</w:t>
      </w:r>
      <w:r w:rsidR="00D9445E" w:rsidRPr="003A3D4A">
        <w:rPr>
          <w:sz w:val="28"/>
          <w:szCs w:val="28"/>
        </w:rPr>
        <w:t xml:space="preserve"> </w:t>
      </w:r>
      <w:r w:rsidR="003956F8" w:rsidRPr="003A3D4A">
        <w:rPr>
          <w:sz w:val="28"/>
          <w:szCs w:val="28"/>
        </w:rPr>
        <w:t>at this time</w:t>
      </w:r>
      <w:r w:rsidR="007E4850" w:rsidRPr="003A3D4A">
        <w:rPr>
          <w:sz w:val="28"/>
          <w:szCs w:val="28"/>
        </w:rPr>
        <w:t>.</w:t>
      </w:r>
      <w:r w:rsidR="001B2F75">
        <w:rPr>
          <w:sz w:val="28"/>
          <w:szCs w:val="28"/>
        </w:rPr>
        <w:t xml:space="preserve"> </w:t>
      </w:r>
      <w:r w:rsidR="007E4850">
        <w:rPr>
          <w:sz w:val="28"/>
          <w:szCs w:val="28"/>
        </w:rPr>
        <w:t xml:space="preserve"> Please call the office </w:t>
      </w:r>
      <w:r w:rsidR="003E7210">
        <w:rPr>
          <w:sz w:val="28"/>
          <w:szCs w:val="28"/>
        </w:rPr>
        <w:t>if you need to make changes to this reservation.</w:t>
      </w:r>
    </w:p>
    <w:p w14:paraId="6F300CFF" w14:textId="77777777" w:rsidR="00B3251F" w:rsidRDefault="00B3251F">
      <w:pPr>
        <w:rPr>
          <w:sz w:val="28"/>
          <w:szCs w:val="28"/>
        </w:rPr>
      </w:pPr>
    </w:p>
    <w:p w14:paraId="216F7818" w14:textId="77777777" w:rsidR="00B3251F" w:rsidRDefault="00B3251F">
      <w:pPr>
        <w:rPr>
          <w:sz w:val="28"/>
          <w:szCs w:val="28"/>
        </w:rPr>
      </w:pPr>
      <w:r>
        <w:rPr>
          <w:sz w:val="28"/>
          <w:szCs w:val="28"/>
        </w:rPr>
        <w:t xml:space="preserve">We </w:t>
      </w:r>
      <w:r>
        <w:rPr>
          <w:b/>
          <w:sz w:val="28"/>
          <w:szCs w:val="28"/>
          <w:u w:val="single"/>
        </w:rPr>
        <w:t>do not</w:t>
      </w:r>
      <w:r>
        <w:rPr>
          <w:sz w:val="28"/>
          <w:szCs w:val="28"/>
        </w:rPr>
        <w:t xml:space="preserve"> give any refunds.  If you do decide to cancel your reservation we ask that you give us at least 72 </w:t>
      </w:r>
      <w:proofErr w:type="spellStart"/>
      <w:r>
        <w:rPr>
          <w:sz w:val="28"/>
          <w:szCs w:val="28"/>
        </w:rPr>
        <w:t>hours notice</w:t>
      </w:r>
      <w:proofErr w:type="spellEnd"/>
      <w:r>
        <w:rPr>
          <w:sz w:val="28"/>
          <w:szCs w:val="28"/>
        </w:rPr>
        <w:t xml:space="preserve"> so we may try to re-rent the cabin</w:t>
      </w:r>
      <w:r w:rsidR="005E7C1B">
        <w:rPr>
          <w:sz w:val="28"/>
          <w:szCs w:val="28"/>
        </w:rPr>
        <w:t xml:space="preserve"> if applicable.  Any monies paid will be held for 12 months as a credit from your reservation date for you to use at the original cabin reserved if still in the program.  If your reserved cabin is not in the program, you may choose a different cabin.  </w:t>
      </w:r>
      <w:r w:rsidR="00C77ECE">
        <w:rPr>
          <w:sz w:val="28"/>
          <w:szCs w:val="28"/>
        </w:rPr>
        <w:t>(Airbnb rules apply).</w:t>
      </w:r>
    </w:p>
    <w:p w14:paraId="4C5EE219" w14:textId="77777777" w:rsidR="005E7C1B" w:rsidRDefault="005E7C1B">
      <w:pPr>
        <w:rPr>
          <w:sz w:val="28"/>
          <w:szCs w:val="28"/>
        </w:rPr>
      </w:pPr>
    </w:p>
    <w:p w14:paraId="6F14A774" w14:textId="77777777" w:rsidR="005E7C1B" w:rsidRDefault="005E7C1B">
      <w:pPr>
        <w:rPr>
          <w:sz w:val="28"/>
          <w:szCs w:val="28"/>
        </w:rPr>
      </w:pPr>
      <w:r>
        <w:rPr>
          <w:sz w:val="28"/>
          <w:szCs w:val="28"/>
        </w:rPr>
        <w:t xml:space="preserve">All cabins, suites, and rooms are self-catering independent stays.  Remember that each cabin is owned and individually decorated and furnished by the owners.  No one accommodation is alike.  They are all unique and appointed as such.  Most do </w:t>
      </w:r>
      <w:r>
        <w:rPr>
          <w:sz w:val="28"/>
          <w:szCs w:val="28"/>
        </w:rPr>
        <w:lastRenderedPageBreak/>
        <w:t xml:space="preserve">not have cable, </w:t>
      </w:r>
      <w:proofErr w:type="gramStart"/>
      <w:r>
        <w:rPr>
          <w:sz w:val="28"/>
          <w:szCs w:val="28"/>
        </w:rPr>
        <w:t>satellite</w:t>
      </w:r>
      <w:proofErr w:type="gramEnd"/>
      <w:r>
        <w:rPr>
          <w:sz w:val="28"/>
          <w:szCs w:val="28"/>
        </w:rPr>
        <w:t xml:space="preserve"> or internet.  Please call or email if you have questions prior to your arrival.</w:t>
      </w:r>
    </w:p>
    <w:p w14:paraId="06690D32" w14:textId="77777777" w:rsidR="004940D4" w:rsidRDefault="004940D4">
      <w:pPr>
        <w:rPr>
          <w:sz w:val="28"/>
          <w:szCs w:val="28"/>
        </w:rPr>
      </w:pPr>
    </w:p>
    <w:p w14:paraId="072BFAFA" w14:textId="77777777" w:rsidR="004940D4" w:rsidRDefault="004940D4">
      <w:pPr>
        <w:rPr>
          <w:sz w:val="28"/>
          <w:szCs w:val="28"/>
        </w:rPr>
      </w:pPr>
      <w:r>
        <w:rPr>
          <w:sz w:val="28"/>
          <w:szCs w:val="28"/>
        </w:rPr>
        <w:t>Please be mindful that we are located in the fabulous Pacific Northwest.  Please be careful of decks, porches and entry ways that can be slippery when wet.</w:t>
      </w:r>
    </w:p>
    <w:p w14:paraId="3D480B0F" w14:textId="77777777" w:rsidR="005E7C1B" w:rsidRDefault="005E7C1B">
      <w:pPr>
        <w:rPr>
          <w:sz w:val="28"/>
          <w:szCs w:val="28"/>
        </w:rPr>
      </w:pPr>
    </w:p>
    <w:p w14:paraId="0FDD07CF" w14:textId="77777777" w:rsidR="006E6BEA" w:rsidRDefault="006E6BEA">
      <w:pPr>
        <w:rPr>
          <w:b/>
          <w:sz w:val="28"/>
          <w:szCs w:val="28"/>
        </w:rPr>
      </w:pPr>
    </w:p>
    <w:p w14:paraId="2D813D02" w14:textId="77777777" w:rsidR="006E6BEA" w:rsidRDefault="006E6BEA">
      <w:pPr>
        <w:rPr>
          <w:b/>
          <w:sz w:val="28"/>
          <w:szCs w:val="28"/>
        </w:rPr>
      </w:pPr>
    </w:p>
    <w:p w14:paraId="520E4107" w14:textId="77777777" w:rsidR="005E7C1B" w:rsidRDefault="005E7C1B">
      <w:pPr>
        <w:rPr>
          <w:b/>
          <w:sz w:val="28"/>
          <w:szCs w:val="28"/>
        </w:rPr>
      </w:pPr>
      <w:r>
        <w:rPr>
          <w:b/>
          <w:sz w:val="28"/>
          <w:szCs w:val="28"/>
        </w:rPr>
        <w:t xml:space="preserve">Services available with </w:t>
      </w:r>
      <w:r w:rsidR="00583B1E">
        <w:rPr>
          <w:b/>
          <w:sz w:val="28"/>
          <w:szCs w:val="28"/>
        </w:rPr>
        <w:t>arrangement prior to arrival:</w:t>
      </w:r>
    </w:p>
    <w:p w14:paraId="07E19871" w14:textId="77777777" w:rsidR="00583B1E" w:rsidRDefault="00583B1E">
      <w:pPr>
        <w:rPr>
          <w:b/>
          <w:sz w:val="28"/>
          <w:szCs w:val="28"/>
        </w:rPr>
      </w:pPr>
    </w:p>
    <w:p w14:paraId="74A1D3EE" w14:textId="77777777" w:rsidR="00583B1E" w:rsidRDefault="00583B1E" w:rsidP="00583B1E">
      <w:pPr>
        <w:pStyle w:val="ListParagraph"/>
        <w:numPr>
          <w:ilvl w:val="0"/>
          <w:numId w:val="1"/>
        </w:numPr>
        <w:rPr>
          <w:b/>
          <w:sz w:val="28"/>
          <w:szCs w:val="28"/>
        </w:rPr>
      </w:pPr>
      <w:r>
        <w:rPr>
          <w:b/>
          <w:sz w:val="28"/>
          <w:szCs w:val="28"/>
        </w:rPr>
        <w:t>Cabin stocking of snacks, food, b</w:t>
      </w:r>
      <w:r w:rsidR="002829DD">
        <w:rPr>
          <w:b/>
          <w:sz w:val="28"/>
          <w:szCs w:val="28"/>
        </w:rPr>
        <w:t>everages, etc. per your request</w:t>
      </w:r>
    </w:p>
    <w:p w14:paraId="7F4C4A18" w14:textId="77777777" w:rsidR="00583B1E" w:rsidRDefault="002829DD" w:rsidP="00583B1E">
      <w:pPr>
        <w:pStyle w:val="ListParagraph"/>
        <w:numPr>
          <w:ilvl w:val="0"/>
          <w:numId w:val="1"/>
        </w:numPr>
        <w:rPr>
          <w:b/>
          <w:sz w:val="28"/>
          <w:szCs w:val="28"/>
        </w:rPr>
      </w:pPr>
      <w:r>
        <w:rPr>
          <w:b/>
          <w:sz w:val="28"/>
          <w:szCs w:val="28"/>
        </w:rPr>
        <w:t xml:space="preserve">Pet sitting </w:t>
      </w:r>
    </w:p>
    <w:p w14:paraId="2CC365A5" w14:textId="77777777" w:rsidR="002829DD" w:rsidRDefault="002829DD" w:rsidP="00583B1E">
      <w:pPr>
        <w:pStyle w:val="ListParagraph"/>
        <w:numPr>
          <w:ilvl w:val="0"/>
          <w:numId w:val="1"/>
        </w:numPr>
        <w:rPr>
          <w:b/>
          <w:sz w:val="28"/>
          <w:szCs w:val="28"/>
        </w:rPr>
      </w:pPr>
      <w:r>
        <w:rPr>
          <w:b/>
          <w:sz w:val="28"/>
          <w:szCs w:val="28"/>
        </w:rPr>
        <w:t>Housekeeping during your stay</w:t>
      </w:r>
    </w:p>
    <w:p w14:paraId="5F1F2635" w14:textId="77777777" w:rsidR="002829DD" w:rsidRDefault="002829DD" w:rsidP="00583B1E">
      <w:pPr>
        <w:pStyle w:val="ListParagraph"/>
        <w:numPr>
          <w:ilvl w:val="0"/>
          <w:numId w:val="1"/>
        </w:numPr>
        <w:rPr>
          <w:b/>
          <w:sz w:val="28"/>
          <w:szCs w:val="28"/>
        </w:rPr>
      </w:pPr>
      <w:r>
        <w:rPr>
          <w:b/>
          <w:sz w:val="28"/>
          <w:szCs w:val="28"/>
        </w:rPr>
        <w:t>Other needs? Please ask</w:t>
      </w:r>
    </w:p>
    <w:p w14:paraId="4909B318" w14:textId="77777777" w:rsidR="002829DD" w:rsidRDefault="002829DD" w:rsidP="002829DD">
      <w:pPr>
        <w:rPr>
          <w:b/>
          <w:sz w:val="28"/>
          <w:szCs w:val="28"/>
        </w:rPr>
      </w:pPr>
    </w:p>
    <w:p w14:paraId="14287284" w14:textId="77777777" w:rsidR="002829DD" w:rsidRPr="00430816" w:rsidRDefault="008841DE" w:rsidP="002829DD">
      <w:pPr>
        <w:rPr>
          <w:sz w:val="28"/>
          <w:szCs w:val="28"/>
          <w:u w:val="single"/>
        </w:rPr>
      </w:pPr>
      <w:r w:rsidRPr="00430816">
        <w:rPr>
          <w:sz w:val="28"/>
          <w:szCs w:val="28"/>
          <w:u w:val="single"/>
        </w:rPr>
        <w:t>Local Businesses you may need while you are here:</w:t>
      </w:r>
    </w:p>
    <w:p w14:paraId="6EBE00C6" w14:textId="77777777" w:rsidR="008841DE" w:rsidRDefault="008841DE" w:rsidP="002829DD">
      <w:pPr>
        <w:rPr>
          <w:sz w:val="28"/>
          <w:szCs w:val="28"/>
        </w:rPr>
      </w:pPr>
    </w:p>
    <w:p w14:paraId="0A30AF6F" w14:textId="77777777" w:rsidR="008841DE" w:rsidRDefault="008841DE" w:rsidP="002829DD">
      <w:pPr>
        <w:rPr>
          <w:sz w:val="28"/>
          <w:szCs w:val="28"/>
        </w:rPr>
      </w:pPr>
      <w:r>
        <w:rPr>
          <w:sz w:val="28"/>
          <w:szCs w:val="28"/>
        </w:rPr>
        <w:t>Places to eat</w:t>
      </w:r>
      <w:proofErr w:type="gramStart"/>
      <w:r>
        <w:rPr>
          <w:sz w:val="28"/>
          <w:szCs w:val="28"/>
        </w:rPr>
        <w:t>…..</w:t>
      </w:r>
      <w:proofErr w:type="gramEnd"/>
    </w:p>
    <w:p w14:paraId="08C6E069" w14:textId="77777777" w:rsidR="00700EB4" w:rsidRDefault="00700EB4" w:rsidP="008841DE">
      <w:pPr>
        <w:pStyle w:val="ListParagraph"/>
        <w:numPr>
          <w:ilvl w:val="0"/>
          <w:numId w:val="2"/>
        </w:numPr>
        <w:rPr>
          <w:sz w:val="28"/>
          <w:szCs w:val="28"/>
        </w:rPr>
      </w:pPr>
      <w:r>
        <w:rPr>
          <w:sz w:val="28"/>
          <w:szCs w:val="28"/>
        </w:rPr>
        <w:t>Josie’s Italian Restaurant (Thurs-Sun 4PM-9PM) 360-494-2311</w:t>
      </w:r>
    </w:p>
    <w:p w14:paraId="509BE0A1" w14:textId="77777777" w:rsidR="008841DE" w:rsidRDefault="008841DE" w:rsidP="008841DE">
      <w:pPr>
        <w:pStyle w:val="ListParagraph"/>
        <w:numPr>
          <w:ilvl w:val="0"/>
          <w:numId w:val="2"/>
        </w:numPr>
        <w:rPr>
          <w:sz w:val="28"/>
          <w:szCs w:val="28"/>
        </w:rPr>
      </w:pPr>
      <w:r>
        <w:rPr>
          <w:sz w:val="28"/>
          <w:szCs w:val="28"/>
        </w:rPr>
        <w:t>The Blue Spruce (kids welcome until 10 pm) 360-494-5605</w:t>
      </w:r>
    </w:p>
    <w:p w14:paraId="07055B15" w14:textId="77777777" w:rsidR="008841DE" w:rsidRDefault="008841DE" w:rsidP="008841DE">
      <w:pPr>
        <w:pStyle w:val="ListParagraph"/>
        <w:numPr>
          <w:ilvl w:val="0"/>
          <w:numId w:val="2"/>
        </w:numPr>
        <w:rPr>
          <w:sz w:val="28"/>
          <w:szCs w:val="28"/>
        </w:rPr>
      </w:pPr>
      <w:r>
        <w:rPr>
          <w:sz w:val="28"/>
          <w:szCs w:val="28"/>
        </w:rPr>
        <w:t>Cliff Droppers 360-494-2055</w:t>
      </w:r>
    </w:p>
    <w:p w14:paraId="7383D8E4" w14:textId="77777777" w:rsidR="008841DE" w:rsidRDefault="008841DE" w:rsidP="008841DE">
      <w:pPr>
        <w:pStyle w:val="ListParagraph"/>
        <w:numPr>
          <w:ilvl w:val="0"/>
          <w:numId w:val="2"/>
        </w:numPr>
        <w:rPr>
          <w:sz w:val="28"/>
          <w:szCs w:val="28"/>
        </w:rPr>
      </w:pPr>
      <w:r>
        <w:rPr>
          <w:sz w:val="28"/>
          <w:szCs w:val="28"/>
        </w:rPr>
        <w:t>Cruisers Pizza 360-494-5400</w:t>
      </w:r>
    </w:p>
    <w:p w14:paraId="24249FBC" w14:textId="77777777" w:rsidR="009F46A4" w:rsidRDefault="00DE66A0" w:rsidP="008841DE">
      <w:pPr>
        <w:pStyle w:val="ListParagraph"/>
        <w:numPr>
          <w:ilvl w:val="0"/>
          <w:numId w:val="2"/>
        </w:numPr>
        <w:rPr>
          <w:sz w:val="28"/>
          <w:szCs w:val="28"/>
        </w:rPr>
      </w:pPr>
      <w:r>
        <w:rPr>
          <w:sz w:val="28"/>
          <w:szCs w:val="28"/>
        </w:rPr>
        <w:t>Mountain Goat Coffee and Bakery</w:t>
      </w:r>
      <w:r w:rsidR="009F46A4">
        <w:rPr>
          <w:sz w:val="28"/>
          <w:szCs w:val="28"/>
        </w:rPr>
        <w:t xml:space="preserve"> 360-494-5600</w:t>
      </w:r>
    </w:p>
    <w:p w14:paraId="2C10C158" w14:textId="77777777" w:rsidR="008841DE" w:rsidRDefault="008841DE" w:rsidP="008841DE">
      <w:pPr>
        <w:rPr>
          <w:sz w:val="28"/>
          <w:szCs w:val="28"/>
        </w:rPr>
      </w:pPr>
    </w:p>
    <w:p w14:paraId="19D622D7" w14:textId="77777777" w:rsidR="008841DE" w:rsidRDefault="008841DE" w:rsidP="008841DE">
      <w:pPr>
        <w:rPr>
          <w:sz w:val="28"/>
          <w:szCs w:val="28"/>
        </w:rPr>
      </w:pPr>
      <w:r>
        <w:rPr>
          <w:sz w:val="28"/>
          <w:szCs w:val="28"/>
        </w:rPr>
        <w:t>Groceries….</w:t>
      </w:r>
    </w:p>
    <w:p w14:paraId="47034BBA" w14:textId="77777777" w:rsidR="008841DE" w:rsidRDefault="008841DE" w:rsidP="008841DE">
      <w:pPr>
        <w:pStyle w:val="ListParagraph"/>
        <w:numPr>
          <w:ilvl w:val="0"/>
          <w:numId w:val="3"/>
        </w:numPr>
        <w:rPr>
          <w:sz w:val="28"/>
          <w:szCs w:val="28"/>
        </w:rPr>
      </w:pPr>
      <w:r>
        <w:rPr>
          <w:sz w:val="28"/>
          <w:szCs w:val="28"/>
        </w:rPr>
        <w:t>Blanton’s Market</w:t>
      </w:r>
      <w:r w:rsidR="009F46A4">
        <w:rPr>
          <w:sz w:val="28"/>
          <w:szCs w:val="28"/>
        </w:rPr>
        <w:t xml:space="preserve"> 360-494-6101</w:t>
      </w:r>
    </w:p>
    <w:p w14:paraId="647CEC32" w14:textId="77777777" w:rsidR="009F46A4" w:rsidRDefault="009F46A4" w:rsidP="009F46A4">
      <w:pPr>
        <w:rPr>
          <w:sz w:val="28"/>
          <w:szCs w:val="28"/>
        </w:rPr>
      </w:pPr>
    </w:p>
    <w:p w14:paraId="277E1AE6" w14:textId="77777777" w:rsidR="009F46A4" w:rsidRDefault="009F46A4" w:rsidP="009F46A4">
      <w:pPr>
        <w:rPr>
          <w:sz w:val="28"/>
          <w:szCs w:val="28"/>
        </w:rPr>
      </w:pPr>
      <w:r>
        <w:rPr>
          <w:sz w:val="28"/>
          <w:szCs w:val="28"/>
        </w:rPr>
        <w:t>Other……</w:t>
      </w:r>
    </w:p>
    <w:p w14:paraId="2BDAB024" w14:textId="77777777" w:rsidR="009F46A4" w:rsidRDefault="009F46A4" w:rsidP="009F46A4">
      <w:pPr>
        <w:pStyle w:val="ListParagraph"/>
        <w:numPr>
          <w:ilvl w:val="0"/>
          <w:numId w:val="4"/>
        </w:numPr>
        <w:rPr>
          <w:sz w:val="28"/>
          <w:szCs w:val="28"/>
        </w:rPr>
      </w:pPr>
      <w:r>
        <w:rPr>
          <w:sz w:val="28"/>
          <w:szCs w:val="28"/>
        </w:rPr>
        <w:t>Sports Hut (recreational rentals and supplies) 360-494-7321</w:t>
      </w:r>
    </w:p>
    <w:p w14:paraId="7FA40C99" w14:textId="77777777" w:rsidR="009F46A4" w:rsidRDefault="009F46A4" w:rsidP="009F46A4">
      <w:pPr>
        <w:pStyle w:val="ListParagraph"/>
        <w:numPr>
          <w:ilvl w:val="0"/>
          <w:numId w:val="4"/>
        </w:numPr>
        <w:rPr>
          <w:sz w:val="28"/>
          <w:szCs w:val="28"/>
        </w:rPr>
      </w:pPr>
      <w:r>
        <w:rPr>
          <w:sz w:val="28"/>
          <w:szCs w:val="28"/>
        </w:rPr>
        <w:t>Destination Packwood (places to go, see, and do) 360-494-2223</w:t>
      </w:r>
    </w:p>
    <w:p w14:paraId="53843A46" w14:textId="77777777" w:rsidR="009F46A4" w:rsidRDefault="009F46A4" w:rsidP="009F46A4">
      <w:pPr>
        <w:pStyle w:val="ListParagraph"/>
        <w:numPr>
          <w:ilvl w:val="0"/>
          <w:numId w:val="4"/>
        </w:numPr>
        <w:rPr>
          <w:sz w:val="28"/>
          <w:szCs w:val="28"/>
        </w:rPr>
      </w:pPr>
      <w:r>
        <w:rPr>
          <w:sz w:val="28"/>
          <w:szCs w:val="28"/>
        </w:rPr>
        <w:t>Packwood Spirits and Gifts (liquor and gift shop) 360-494-5781</w:t>
      </w:r>
    </w:p>
    <w:p w14:paraId="12BC7077" w14:textId="77777777" w:rsidR="000F298C" w:rsidRDefault="000F298C" w:rsidP="009F46A4">
      <w:pPr>
        <w:pStyle w:val="ListParagraph"/>
        <w:numPr>
          <w:ilvl w:val="0"/>
          <w:numId w:val="4"/>
        </w:numPr>
        <w:rPr>
          <w:sz w:val="28"/>
          <w:szCs w:val="28"/>
        </w:rPr>
      </w:pPr>
      <w:r>
        <w:rPr>
          <w:sz w:val="28"/>
          <w:szCs w:val="28"/>
        </w:rPr>
        <w:t>TMC Vacation Rental office and Gifts 360-494-2311</w:t>
      </w:r>
    </w:p>
    <w:p w14:paraId="62334152" w14:textId="77777777" w:rsidR="009F46A4" w:rsidRDefault="009F46A4" w:rsidP="009F46A4">
      <w:pPr>
        <w:rPr>
          <w:sz w:val="28"/>
          <w:szCs w:val="28"/>
        </w:rPr>
      </w:pPr>
    </w:p>
    <w:p w14:paraId="635DDA8D" w14:textId="77777777" w:rsidR="006E6BEA" w:rsidRDefault="006E6BEA" w:rsidP="009F46A4">
      <w:pPr>
        <w:rPr>
          <w:sz w:val="28"/>
          <w:szCs w:val="28"/>
        </w:rPr>
      </w:pPr>
    </w:p>
    <w:p w14:paraId="2296456A" w14:textId="77777777" w:rsidR="006E6BEA" w:rsidRDefault="006E6BEA" w:rsidP="009F46A4">
      <w:pPr>
        <w:rPr>
          <w:sz w:val="28"/>
          <w:szCs w:val="28"/>
        </w:rPr>
      </w:pPr>
    </w:p>
    <w:p w14:paraId="79F1C673" w14:textId="77777777" w:rsidR="006E6BEA" w:rsidRDefault="006E6BEA" w:rsidP="009F46A4">
      <w:pPr>
        <w:rPr>
          <w:sz w:val="28"/>
          <w:szCs w:val="28"/>
        </w:rPr>
      </w:pPr>
    </w:p>
    <w:p w14:paraId="4B572CE7" w14:textId="77777777" w:rsidR="00430816" w:rsidRDefault="00430816" w:rsidP="009F46A4">
      <w:pPr>
        <w:rPr>
          <w:sz w:val="28"/>
          <w:szCs w:val="28"/>
        </w:rPr>
      </w:pPr>
      <w:r>
        <w:rPr>
          <w:sz w:val="28"/>
          <w:szCs w:val="28"/>
        </w:rPr>
        <w:lastRenderedPageBreak/>
        <w:t xml:space="preserve">You are about to arrive in Volcano Country.  Packwood is centrally located between Mount Rainer, Mount St. </w:t>
      </w:r>
      <w:proofErr w:type="gramStart"/>
      <w:r>
        <w:rPr>
          <w:sz w:val="28"/>
          <w:szCs w:val="28"/>
        </w:rPr>
        <w:t>Helen’s</w:t>
      </w:r>
      <w:proofErr w:type="gramEnd"/>
      <w:r>
        <w:rPr>
          <w:sz w:val="28"/>
          <w:szCs w:val="28"/>
        </w:rPr>
        <w:t xml:space="preserve"> and Mount Adams.  There is plenty to do here so please take some time to explore the area or just relax and take in the peaceful surroundings that we call home.  We are located approximately 9 miles south of the Mt. Rainier National Park and 30 miles NE of the Mt. St. Helen’s national monument.  We are on Highway 12 (which is part of the White Pass Scenic Byway) </w:t>
      </w:r>
      <w:r w:rsidR="004508EC">
        <w:rPr>
          <w:sz w:val="28"/>
          <w:szCs w:val="28"/>
        </w:rPr>
        <w:t xml:space="preserve">in the northern part of Gifford Pinchot National Forest.  The White Pass ski area is just 20 minutes east.  </w:t>
      </w:r>
    </w:p>
    <w:p w14:paraId="6A626EF6" w14:textId="77777777" w:rsidR="004508EC" w:rsidRDefault="004508EC" w:rsidP="009F46A4">
      <w:pPr>
        <w:rPr>
          <w:sz w:val="28"/>
          <w:szCs w:val="28"/>
        </w:rPr>
      </w:pPr>
    </w:p>
    <w:p w14:paraId="5D47B36C" w14:textId="77777777" w:rsidR="006E6BEA" w:rsidRDefault="006E6BEA" w:rsidP="009F46A4">
      <w:pPr>
        <w:rPr>
          <w:sz w:val="28"/>
          <w:szCs w:val="28"/>
        </w:rPr>
      </w:pPr>
    </w:p>
    <w:p w14:paraId="22BB3132" w14:textId="77777777" w:rsidR="006E6BEA" w:rsidRDefault="006E6BEA" w:rsidP="009F46A4">
      <w:pPr>
        <w:rPr>
          <w:sz w:val="28"/>
          <w:szCs w:val="28"/>
        </w:rPr>
      </w:pPr>
    </w:p>
    <w:p w14:paraId="025B016B" w14:textId="77777777" w:rsidR="004508EC" w:rsidRDefault="004508EC" w:rsidP="009F46A4">
      <w:pPr>
        <w:rPr>
          <w:sz w:val="28"/>
          <w:szCs w:val="28"/>
        </w:rPr>
      </w:pPr>
      <w:r>
        <w:rPr>
          <w:sz w:val="28"/>
          <w:szCs w:val="28"/>
        </w:rPr>
        <w:t>For links to area activities you can visit the websites of:</w:t>
      </w:r>
    </w:p>
    <w:p w14:paraId="78520676" w14:textId="77777777" w:rsidR="004508EC" w:rsidRDefault="004508EC" w:rsidP="009F46A4">
      <w:pPr>
        <w:rPr>
          <w:sz w:val="28"/>
          <w:szCs w:val="28"/>
        </w:rPr>
      </w:pPr>
    </w:p>
    <w:p w14:paraId="7DCEDD98" w14:textId="77777777" w:rsidR="004508EC" w:rsidRDefault="004508EC" w:rsidP="004508EC">
      <w:pPr>
        <w:pStyle w:val="ListParagraph"/>
        <w:numPr>
          <w:ilvl w:val="0"/>
          <w:numId w:val="5"/>
        </w:numPr>
        <w:rPr>
          <w:sz w:val="28"/>
          <w:szCs w:val="28"/>
        </w:rPr>
      </w:pPr>
      <w:r>
        <w:rPr>
          <w:sz w:val="28"/>
          <w:szCs w:val="28"/>
        </w:rPr>
        <w:t>Destination Packwood (destinationpackwood.com)</w:t>
      </w:r>
    </w:p>
    <w:p w14:paraId="04180363" w14:textId="77777777" w:rsidR="004508EC" w:rsidRDefault="004508EC" w:rsidP="004508EC">
      <w:pPr>
        <w:pStyle w:val="ListParagraph"/>
        <w:numPr>
          <w:ilvl w:val="0"/>
          <w:numId w:val="5"/>
        </w:numPr>
        <w:rPr>
          <w:sz w:val="28"/>
          <w:szCs w:val="28"/>
        </w:rPr>
      </w:pPr>
      <w:r>
        <w:rPr>
          <w:sz w:val="28"/>
          <w:szCs w:val="28"/>
        </w:rPr>
        <w:t>Visit Rainier (visitrainier.com)</w:t>
      </w:r>
    </w:p>
    <w:p w14:paraId="2846A77C" w14:textId="77777777" w:rsidR="004508EC" w:rsidRDefault="004508EC" w:rsidP="004508EC">
      <w:pPr>
        <w:pStyle w:val="ListParagraph"/>
        <w:numPr>
          <w:ilvl w:val="0"/>
          <w:numId w:val="5"/>
        </w:numPr>
        <w:rPr>
          <w:sz w:val="28"/>
          <w:szCs w:val="28"/>
        </w:rPr>
      </w:pPr>
      <w:r>
        <w:rPr>
          <w:sz w:val="28"/>
          <w:szCs w:val="28"/>
        </w:rPr>
        <w:t>White Pass Ski Area (skiwhitepass.com)</w:t>
      </w:r>
    </w:p>
    <w:p w14:paraId="39941491" w14:textId="77777777" w:rsidR="004508EC" w:rsidRDefault="004508EC" w:rsidP="004508EC">
      <w:pPr>
        <w:pStyle w:val="ListParagraph"/>
        <w:numPr>
          <w:ilvl w:val="0"/>
          <w:numId w:val="5"/>
        </w:numPr>
        <w:rPr>
          <w:sz w:val="28"/>
          <w:szCs w:val="28"/>
        </w:rPr>
      </w:pPr>
      <w:r>
        <w:rPr>
          <w:sz w:val="28"/>
          <w:szCs w:val="28"/>
        </w:rPr>
        <w:t>White Pass Scenic Byway (whitpassbyway.com)</w:t>
      </w:r>
    </w:p>
    <w:p w14:paraId="00E5D453" w14:textId="77777777" w:rsidR="004508EC" w:rsidRDefault="004508EC" w:rsidP="004508EC">
      <w:pPr>
        <w:rPr>
          <w:sz w:val="28"/>
          <w:szCs w:val="28"/>
        </w:rPr>
      </w:pPr>
    </w:p>
    <w:p w14:paraId="0C0F18DF" w14:textId="77777777" w:rsidR="004508EC" w:rsidRDefault="004508EC" w:rsidP="004508EC">
      <w:pPr>
        <w:rPr>
          <w:sz w:val="28"/>
          <w:szCs w:val="28"/>
        </w:rPr>
      </w:pPr>
      <w:r>
        <w:rPr>
          <w:sz w:val="28"/>
          <w:szCs w:val="28"/>
        </w:rPr>
        <w:t>You will find information on local hikes, mountain biking, road biking, mountain climbing, horseback riding, fishing, skiing, and family activities.</w:t>
      </w:r>
    </w:p>
    <w:p w14:paraId="3A39D6A4" w14:textId="77777777" w:rsidR="004508EC" w:rsidRDefault="004508EC" w:rsidP="004508EC">
      <w:pPr>
        <w:rPr>
          <w:sz w:val="28"/>
          <w:szCs w:val="28"/>
        </w:rPr>
      </w:pPr>
    </w:p>
    <w:p w14:paraId="57EC1653" w14:textId="77777777" w:rsidR="004508EC" w:rsidRDefault="004508EC" w:rsidP="004508EC">
      <w:pPr>
        <w:rPr>
          <w:sz w:val="28"/>
          <w:szCs w:val="28"/>
        </w:rPr>
      </w:pPr>
    </w:p>
    <w:p w14:paraId="17214DEA" w14:textId="77777777" w:rsidR="004508EC" w:rsidRDefault="004508EC" w:rsidP="004508EC">
      <w:pPr>
        <w:rPr>
          <w:sz w:val="28"/>
          <w:szCs w:val="28"/>
        </w:rPr>
      </w:pPr>
    </w:p>
    <w:p w14:paraId="73B6C2BA" w14:textId="77777777" w:rsidR="004508EC" w:rsidRDefault="004508EC" w:rsidP="004508EC">
      <w:pPr>
        <w:rPr>
          <w:sz w:val="28"/>
          <w:szCs w:val="28"/>
        </w:rPr>
      </w:pPr>
      <w:r>
        <w:rPr>
          <w:sz w:val="28"/>
          <w:szCs w:val="28"/>
        </w:rPr>
        <w:t>Day trips to consider while you are here</w:t>
      </w:r>
      <w:proofErr w:type="gramStart"/>
      <w:r>
        <w:rPr>
          <w:sz w:val="28"/>
          <w:szCs w:val="28"/>
        </w:rPr>
        <w:t>…..</w:t>
      </w:r>
      <w:proofErr w:type="gramEnd"/>
    </w:p>
    <w:p w14:paraId="455946AA" w14:textId="77777777" w:rsidR="00CB6E81" w:rsidRDefault="00CB6E81" w:rsidP="004508EC">
      <w:pPr>
        <w:rPr>
          <w:sz w:val="28"/>
          <w:szCs w:val="28"/>
        </w:rPr>
      </w:pPr>
    </w:p>
    <w:p w14:paraId="0CF8D395" w14:textId="77777777" w:rsidR="004508EC" w:rsidRDefault="004508EC" w:rsidP="004508EC">
      <w:pPr>
        <w:pStyle w:val="ListParagraph"/>
        <w:numPr>
          <w:ilvl w:val="0"/>
          <w:numId w:val="9"/>
        </w:numPr>
        <w:rPr>
          <w:sz w:val="28"/>
          <w:szCs w:val="28"/>
        </w:rPr>
      </w:pPr>
      <w:r w:rsidRPr="004508EC">
        <w:rPr>
          <w:sz w:val="28"/>
          <w:szCs w:val="28"/>
        </w:rPr>
        <w:t>A trip along the scenic byway</w:t>
      </w:r>
    </w:p>
    <w:p w14:paraId="40D9BD37" w14:textId="77777777" w:rsidR="004508EC" w:rsidRDefault="004508EC" w:rsidP="004508EC">
      <w:pPr>
        <w:pStyle w:val="ListParagraph"/>
        <w:numPr>
          <w:ilvl w:val="0"/>
          <w:numId w:val="9"/>
        </w:numPr>
        <w:rPr>
          <w:sz w:val="28"/>
          <w:szCs w:val="28"/>
        </w:rPr>
      </w:pPr>
      <w:r>
        <w:rPr>
          <w:sz w:val="28"/>
          <w:szCs w:val="28"/>
        </w:rPr>
        <w:t>Loop around Mt. Rainier</w:t>
      </w:r>
    </w:p>
    <w:p w14:paraId="7C3CC8C2" w14:textId="77777777" w:rsidR="004508EC" w:rsidRDefault="004508EC" w:rsidP="004508EC">
      <w:pPr>
        <w:pStyle w:val="ListParagraph"/>
        <w:numPr>
          <w:ilvl w:val="0"/>
          <w:numId w:val="9"/>
        </w:numPr>
        <w:rPr>
          <w:sz w:val="28"/>
          <w:szCs w:val="28"/>
        </w:rPr>
      </w:pPr>
      <w:r>
        <w:rPr>
          <w:sz w:val="28"/>
          <w:szCs w:val="28"/>
        </w:rPr>
        <w:t>Mt. St. Helen’s National Monument</w:t>
      </w:r>
    </w:p>
    <w:p w14:paraId="42EEBC41" w14:textId="77777777" w:rsidR="004508EC" w:rsidRDefault="004508EC" w:rsidP="004508EC">
      <w:pPr>
        <w:pStyle w:val="ListParagraph"/>
        <w:numPr>
          <w:ilvl w:val="0"/>
          <w:numId w:val="9"/>
        </w:numPr>
        <w:rPr>
          <w:sz w:val="28"/>
          <w:szCs w:val="28"/>
        </w:rPr>
      </w:pPr>
      <w:r>
        <w:rPr>
          <w:sz w:val="28"/>
          <w:szCs w:val="28"/>
        </w:rPr>
        <w:t>The Roxy Playhouse</w:t>
      </w:r>
    </w:p>
    <w:p w14:paraId="5BB8D42A" w14:textId="77777777" w:rsidR="004508EC" w:rsidRDefault="004508EC" w:rsidP="004508EC">
      <w:pPr>
        <w:pStyle w:val="ListParagraph"/>
        <w:numPr>
          <w:ilvl w:val="0"/>
          <w:numId w:val="9"/>
        </w:numPr>
        <w:rPr>
          <w:sz w:val="28"/>
          <w:szCs w:val="28"/>
        </w:rPr>
      </w:pPr>
      <w:r>
        <w:rPr>
          <w:sz w:val="28"/>
          <w:szCs w:val="28"/>
        </w:rPr>
        <w:t>Northwest Trek</w:t>
      </w:r>
      <w:r w:rsidR="009F63CB">
        <w:rPr>
          <w:sz w:val="28"/>
          <w:szCs w:val="28"/>
        </w:rPr>
        <w:t xml:space="preserve"> and Zip Line Adventure</w:t>
      </w:r>
    </w:p>
    <w:p w14:paraId="5CB04532" w14:textId="77777777" w:rsidR="004508EC" w:rsidRDefault="004508EC" w:rsidP="004508EC">
      <w:pPr>
        <w:pStyle w:val="ListParagraph"/>
        <w:numPr>
          <w:ilvl w:val="0"/>
          <w:numId w:val="9"/>
        </w:numPr>
        <w:rPr>
          <w:sz w:val="28"/>
          <w:szCs w:val="28"/>
        </w:rPr>
      </w:pPr>
      <w:r>
        <w:rPr>
          <w:sz w:val="28"/>
          <w:szCs w:val="28"/>
        </w:rPr>
        <w:t>Pioneer Farm Museum</w:t>
      </w:r>
    </w:p>
    <w:p w14:paraId="715B6541" w14:textId="77777777" w:rsidR="004508EC" w:rsidRDefault="004508EC" w:rsidP="004508EC">
      <w:pPr>
        <w:pStyle w:val="ListParagraph"/>
        <w:numPr>
          <w:ilvl w:val="0"/>
          <w:numId w:val="9"/>
        </w:numPr>
        <w:rPr>
          <w:sz w:val="28"/>
          <w:szCs w:val="28"/>
        </w:rPr>
      </w:pPr>
      <w:r>
        <w:rPr>
          <w:sz w:val="28"/>
          <w:szCs w:val="28"/>
        </w:rPr>
        <w:t>Mount Rainier Scenic Railroad</w:t>
      </w:r>
    </w:p>
    <w:p w14:paraId="5A486380" w14:textId="77777777" w:rsidR="004508EC" w:rsidRDefault="00DD7762" w:rsidP="004508EC">
      <w:pPr>
        <w:pStyle w:val="ListParagraph"/>
        <w:numPr>
          <w:ilvl w:val="0"/>
          <w:numId w:val="9"/>
        </w:numPr>
        <w:rPr>
          <w:sz w:val="28"/>
          <w:szCs w:val="28"/>
        </w:rPr>
      </w:pPr>
      <w:r>
        <w:rPr>
          <w:sz w:val="28"/>
          <w:szCs w:val="28"/>
        </w:rPr>
        <w:t>Motorized Snow Parks</w:t>
      </w:r>
    </w:p>
    <w:p w14:paraId="261E0D21" w14:textId="77777777" w:rsidR="00DD7762" w:rsidRDefault="00DD7762" w:rsidP="004508EC">
      <w:pPr>
        <w:pStyle w:val="ListParagraph"/>
        <w:numPr>
          <w:ilvl w:val="0"/>
          <w:numId w:val="9"/>
        </w:numPr>
        <w:rPr>
          <w:sz w:val="28"/>
          <w:szCs w:val="28"/>
        </w:rPr>
      </w:pPr>
      <w:r>
        <w:rPr>
          <w:sz w:val="28"/>
          <w:szCs w:val="28"/>
        </w:rPr>
        <w:t xml:space="preserve">Skiing downhill or cross country, snowshoeing </w:t>
      </w:r>
    </w:p>
    <w:p w14:paraId="69EA667B" w14:textId="77777777" w:rsidR="00DD7762" w:rsidRDefault="00DD7762" w:rsidP="004508EC">
      <w:pPr>
        <w:pStyle w:val="ListParagraph"/>
        <w:numPr>
          <w:ilvl w:val="0"/>
          <w:numId w:val="9"/>
        </w:numPr>
        <w:rPr>
          <w:sz w:val="28"/>
          <w:szCs w:val="28"/>
        </w:rPr>
      </w:pPr>
      <w:r>
        <w:rPr>
          <w:sz w:val="28"/>
          <w:szCs w:val="28"/>
        </w:rPr>
        <w:t>Snowmobile rental on Chinook Pass</w:t>
      </w:r>
    </w:p>
    <w:p w14:paraId="606A5F10" w14:textId="77777777" w:rsidR="00DD7762" w:rsidRDefault="00DD7762" w:rsidP="004508EC">
      <w:pPr>
        <w:pStyle w:val="ListParagraph"/>
        <w:numPr>
          <w:ilvl w:val="0"/>
          <w:numId w:val="9"/>
        </w:numPr>
        <w:rPr>
          <w:sz w:val="28"/>
          <w:szCs w:val="28"/>
        </w:rPr>
      </w:pPr>
      <w:r>
        <w:rPr>
          <w:sz w:val="28"/>
          <w:szCs w:val="28"/>
        </w:rPr>
        <w:t>Alpine Adventures River Rafting</w:t>
      </w:r>
    </w:p>
    <w:p w14:paraId="6BCDD59B" w14:textId="77777777" w:rsidR="00DD7762" w:rsidRDefault="00DD7762" w:rsidP="004508EC">
      <w:pPr>
        <w:pStyle w:val="ListParagraph"/>
        <w:numPr>
          <w:ilvl w:val="0"/>
          <w:numId w:val="9"/>
        </w:numPr>
        <w:rPr>
          <w:sz w:val="28"/>
          <w:szCs w:val="28"/>
        </w:rPr>
      </w:pPr>
      <w:r>
        <w:rPr>
          <w:sz w:val="28"/>
          <w:szCs w:val="28"/>
        </w:rPr>
        <w:t>Blue Sky Outfitters White Water Rafting</w:t>
      </w:r>
    </w:p>
    <w:p w14:paraId="5288919F" w14:textId="77777777" w:rsidR="00DD7762" w:rsidRDefault="00DD7762" w:rsidP="004508EC">
      <w:pPr>
        <w:pStyle w:val="ListParagraph"/>
        <w:numPr>
          <w:ilvl w:val="0"/>
          <w:numId w:val="9"/>
        </w:numPr>
        <w:rPr>
          <w:sz w:val="28"/>
          <w:szCs w:val="28"/>
        </w:rPr>
      </w:pPr>
      <w:r>
        <w:rPr>
          <w:sz w:val="28"/>
          <w:szCs w:val="28"/>
        </w:rPr>
        <w:lastRenderedPageBreak/>
        <w:t>Horseback riding</w:t>
      </w:r>
    </w:p>
    <w:p w14:paraId="5C475368" w14:textId="77777777" w:rsidR="00DD7762" w:rsidRDefault="00DD7762" w:rsidP="004508EC">
      <w:pPr>
        <w:pStyle w:val="ListParagraph"/>
        <w:numPr>
          <w:ilvl w:val="0"/>
          <w:numId w:val="9"/>
        </w:numPr>
        <w:rPr>
          <w:sz w:val="28"/>
          <w:szCs w:val="28"/>
        </w:rPr>
      </w:pPr>
      <w:r>
        <w:rPr>
          <w:sz w:val="28"/>
          <w:szCs w:val="28"/>
        </w:rPr>
        <w:t>A visit to the Pacific Crest Trail at the top of White Pass</w:t>
      </w:r>
    </w:p>
    <w:p w14:paraId="3757A409" w14:textId="77777777" w:rsidR="00DD7762" w:rsidRDefault="00DD7762" w:rsidP="004508EC">
      <w:pPr>
        <w:pStyle w:val="ListParagraph"/>
        <w:numPr>
          <w:ilvl w:val="0"/>
          <w:numId w:val="9"/>
        </w:numPr>
        <w:rPr>
          <w:sz w:val="28"/>
          <w:szCs w:val="28"/>
        </w:rPr>
      </w:pPr>
      <w:r>
        <w:rPr>
          <w:sz w:val="28"/>
          <w:szCs w:val="28"/>
        </w:rPr>
        <w:t>NW Region Sports Car Club of America (Saturday races in Packwood)</w:t>
      </w:r>
    </w:p>
    <w:p w14:paraId="383CAC49" w14:textId="77777777" w:rsidR="00DD7762" w:rsidRDefault="009C0404" w:rsidP="004508EC">
      <w:pPr>
        <w:pStyle w:val="ListParagraph"/>
        <w:numPr>
          <w:ilvl w:val="0"/>
          <w:numId w:val="9"/>
        </w:numPr>
        <w:rPr>
          <w:sz w:val="28"/>
          <w:szCs w:val="28"/>
        </w:rPr>
      </w:pPr>
      <w:proofErr w:type="spellStart"/>
      <w:r>
        <w:rPr>
          <w:sz w:val="28"/>
          <w:szCs w:val="28"/>
        </w:rPr>
        <w:t>Layser</w:t>
      </w:r>
      <w:proofErr w:type="spellEnd"/>
      <w:r>
        <w:rPr>
          <w:sz w:val="28"/>
          <w:szCs w:val="28"/>
        </w:rPr>
        <w:t xml:space="preserve"> Cave</w:t>
      </w:r>
    </w:p>
    <w:p w14:paraId="0AAA3D25" w14:textId="77777777" w:rsidR="00E1500F" w:rsidRDefault="00E1500F" w:rsidP="004508EC">
      <w:pPr>
        <w:pStyle w:val="ListParagraph"/>
        <w:numPr>
          <w:ilvl w:val="0"/>
          <w:numId w:val="9"/>
        </w:numPr>
        <w:rPr>
          <w:sz w:val="28"/>
          <w:szCs w:val="28"/>
        </w:rPr>
      </w:pPr>
      <w:proofErr w:type="spellStart"/>
      <w:r>
        <w:rPr>
          <w:sz w:val="28"/>
          <w:szCs w:val="28"/>
        </w:rPr>
        <w:t>Mossyrock</w:t>
      </w:r>
      <w:proofErr w:type="spellEnd"/>
      <w:r>
        <w:rPr>
          <w:sz w:val="28"/>
          <w:szCs w:val="28"/>
        </w:rPr>
        <w:t xml:space="preserve"> tulip fields (beautiful in the spring)</w:t>
      </w:r>
    </w:p>
    <w:p w14:paraId="3FF87900" w14:textId="77777777" w:rsidR="002A427B" w:rsidRDefault="002A427B" w:rsidP="002A427B">
      <w:pPr>
        <w:rPr>
          <w:sz w:val="28"/>
          <w:szCs w:val="28"/>
        </w:rPr>
      </w:pPr>
    </w:p>
    <w:p w14:paraId="3A46D68F" w14:textId="77777777" w:rsidR="002A427B" w:rsidRDefault="002A427B" w:rsidP="002A427B">
      <w:pPr>
        <w:rPr>
          <w:sz w:val="28"/>
          <w:szCs w:val="28"/>
        </w:rPr>
      </w:pPr>
    </w:p>
    <w:p w14:paraId="4AA1F275" w14:textId="77777777" w:rsidR="002A427B" w:rsidRDefault="002A427B" w:rsidP="002A427B">
      <w:pPr>
        <w:rPr>
          <w:sz w:val="28"/>
          <w:szCs w:val="28"/>
        </w:rPr>
      </w:pPr>
    </w:p>
    <w:p w14:paraId="41DF496C" w14:textId="77777777" w:rsidR="002A427B" w:rsidRDefault="002A427B" w:rsidP="002A427B">
      <w:pPr>
        <w:rPr>
          <w:b/>
          <w:sz w:val="28"/>
          <w:szCs w:val="28"/>
        </w:rPr>
      </w:pPr>
      <w:r>
        <w:rPr>
          <w:b/>
          <w:sz w:val="28"/>
          <w:szCs w:val="28"/>
        </w:rPr>
        <w:t>Please enjoy your visit and come back soon.  Thank you for choosing Paws Up on the Cowlitz and TMC Vacation Rentals.  If you need us during your stay, please call 360-494-2311.</w:t>
      </w:r>
    </w:p>
    <w:p w14:paraId="2E1082B0" w14:textId="77777777" w:rsidR="002A427B" w:rsidRDefault="002A427B" w:rsidP="002A427B">
      <w:pPr>
        <w:rPr>
          <w:b/>
          <w:sz w:val="28"/>
          <w:szCs w:val="28"/>
        </w:rPr>
      </w:pPr>
    </w:p>
    <w:p w14:paraId="4A72543B" w14:textId="77777777" w:rsidR="002A427B" w:rsidRDefault="002A427B" w:rsidP="002A427B">
      <w:pPr>
        <w:rPr>
          <w:b/>
          <w:sz w:val="28"/>
          <w:szCs w:val="28"/>
        </w:rPr>
      </w:pPr>
      <w:r>
        <w:rPr>
          <w:b/>
          <w:sz w:val="28"/>
          <w:szCs w:val="28"/>
        </w:rPr>
        <w:t>Michael and Cindie</w:t>
      </w:r>
    </w:p>
    <w:p w14:paraId="1F16416A" w14:textId="77777777" w:rsidR="002A427B" w:rsidRDefault="00B34325" w:rsidP="002A427B">
      <w:pPr>
        <w:rPr>
          <w:b/>
          <w:sz w:val="28"/>
          <w:szCs w:val="28"/>
        </w:rPr>
      </w:pPr>
      <w:r>
        <w:rPr>
          <w:b/>
          <w:sz w:val="28"/>
          <w:szCs w:val="28"/>
        </w:rPr>
        <w:t>TMC Vacation Rentals</w:t>
      </w:r>
    </w:p>
    <w:p w14:paraId="33D83B27" w14:textId="77777777" w:rsidR="002A427B" w:rsidRDefault="002A427B" w:rsidP="002A427B">
      <w:pPr>
        <w:rPr>
          <w:b/>
          <w:sz w:val="28"/>
          <w:szCs w:val="28"/>
        </w:rPr>
      </w:pPr>
      <w:r>
        <w:rPr>
          <w:b/>
          <w:sz w:val="28"/>
          <w:szCs w:val="28"/>
        </w:rPr>
        <w:t>360-494-2311</w:t>
      </w:r>
    </w:p>
    <w:p w14:paraId="09621120" w14:textId="77777777" w:rsidR="002A427B" w:rsidRPr="002A427B" w:rsidRDefault="006E6BEA" w:rsidP="002A427B">
      <w:pPr>
        <w:rPr>
          <w:b/>
          <w:sz w:val="28"/>
          <w:szCs w:val="28"/>
        </w:rPr>
      </w:pPr>
      <w:r>
        <w:rPr>
          <w:b/>
          <w:sz w:val="28"/>
          <w:szCs w:val="28"/>
        </w:rPr>
        <w:t>tmcvacationrentals</w:t>
      </w:r>
      <w:r w:rsidR="002A427B">
        <w:rPr>
          <w:b/>
          <w:sz w:val="28"/>
          <w:szCs w:val="28"/>
        </w:rPr>
        <w:t>.com</w:t>
      </w:r>
    </w:p>
    <w:p w14:paraId="1237B6D2" w14:textId="77777777" w:rsidR="00B3251F" w:rsidRPr="00676AC1" w:rsidRDefault="00B3251F">
      <w:pPr>
        <w:rPr>
          <w:sz w:val="28"/>
          <w:szCs w:val="28"/>
        </w:rPr>
      </w:pPr>
    </w:p>
    <w:sectPr w:rsidR="00B3251F" w:rsidRPr="00676A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9546F"/>
    <w:multiLevelType w:val="hybridMultilevel"/>
    <w:tmpl w:val="63901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B257F1"/>
    <w:multiLevelType w:val="hybridMultilevel"/>
    <w:tmpl w:val="85F45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280130"/>
    <w:multiLevelType w:val="hybridMultilevel"/>
    <w:tmpl w:val="DC10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97004D"/>
    <w:multiLevelType w:val="hybridMultilevel"/>
    <w:tmpl w:val="493E6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8E1B14"/>
    <w:multiLevelType w:val="hybridMultilevel"/>
    <w:tmpl w:val="464A0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C97BB5"/>
    <w:multiLevelType w:val="hybridMultilevel"/>
    <w:tmpl w:val="DED2D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6248A9"/>
    <w:multiLevelType w:val="hybridMultilevel"/>
    <w:tmpl w:val="C4209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097386"/>
    <w:multiLevelType w:val="hybridMultilevel"/>
    <w:tmpl w:val="53403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BC1DB1"/>
    <w:multiLevelType w:val="hybridMultilevel"/>
    <w:tmpl w:val="FDB822F0"/>
    <w:lvl w:ilvl="0" w:tplc="182EFB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1"/>
  </w:num>
  <w:num w:numId="4">
    <w:abstractNumId w:val="0"/>
  </w:num>
  <w:num w:numId="5">
    <w:abstractNumId w:val="7"/>
  </w:num>
  <w:num w:numId="6">
    <w:abstractNumId w:val="4"/>
  </w:num>
  <w:num w:numId="7">
    <w:abstractNumId w:val="6"/>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0DC"/>
    <w:rsid w:val="00024CF3"/>
    <w:rsid w:val="000537E9"/>
    <w:rsid w:val="00060A71"/>
    <w:rsid w:val="00070E84"/>
    <w:rsid w:val="000805A8"/>
    <w:rsid w:val="000E54B0"/>
    <w:rsid w:val="000F298C"/>
    <w:rsid w:val="000F50BD"/>
    <w:rsid w:val="0011270E"/>
    <w:rsid w:val="00121B33"/>
    <w:rsid w:val="00152392"/>
    <w:rsid w:val="00176E17"/>
    <w:rsid w:val="001B2F75"/>
    <w:rsid w:val="00204339"/>
    <w:rsid w:val="00210A73"/>
    <w:rsid w:val="002463FD"/>
    <w:rsid w:val="002829DD"/>
    <w:rsid w:val="00290DC7"/>
    <w:rsid w:val="00295B39"/>
    <w:rsid w:val="002965DA"/>
    <w:rsid w:val="002A427B"/>
    <w:rsid w:val="002C09E9"/>
    <w:rsid w:val="002C0BF6"/>
    <w:rsid w:val="002C153A"/>
    <w:rsid w:val="002C225E"/>
    <w:rsid w:val="002C262B"/>
    <w:rsid w:val="002D616A"/>
    <w:rsid w:val="002F2B86"/>
    <w:rsid w:val="002F3A6A"/>
    <w:rsid w:val="0031037C"/>
    <w:rsid w:val="0031455F"/>
    <w:rsid w:val="00326D08"/>
    <w:rsid w:val="003332A9"/>
    <w:rsid w:val="00362417"/>
    <w:rsid w:val="00366BAA"/>
    <w:rsid w:val="00377A63"/>
    <w:rsid w:val="003956F8"/>
    <w:rsid w:val="00395C66"/>
    <w:rsid w:val="003A3D4A"/>
    <w:rsid w:val="003C4D01"/>
    <w:rsid w:val="003E7210"/>
    <w:rsid w:val="0040534C"/>
    <w:rsid w:val="004142DA"/>
    <w:rsid w:val="00423691"/>
    <w:rsid w:val="00430816"/>
    <w:rsid w:val="00445ABB"/>
    <w:rsid w:val="004508EC"/>
    <w:rsid w:val="004550C0"/>
    <w:rsid w:val="004866EF"/>
    <w:rsid w:val="004940D4"/>
    <w:rsid w:val="004B73C9"/>
    <w:rsid w:val="004D1CFC"/>
    <w:rsid w:val="004D449D"/>
    <w:rsid w:val="00506DCA"/>
    <w:rsid w:val="00511492"/>
    <w:rsid w:val="0054477B"/>
    <w:rsid w:val="00557342"/>
    <w:rsid w:val="00583B1E"/>
    <w:rsid w:val="00583DBA"/>
    <w:rsid w:val="005A1B45"/>
    <w:rsid w:val="005E7C1B"/>
    <w:rsid w:val="00625A91"/>
    <w:rsid w:val="006435EA"/>
    <w:rsid w:val="00643FA0"/>
    <w:rsid w:val="0066007C"/>
    <w:rsid w:val="006665D0"/>
    <w:rsid w:val="00676AC1"/>
    <w:rsid w:val="00683129"/>
    <w:rsid w:val="006874DB"/>
    <w:rsid w:val="00691761"/>
    <w:rsid w:val="006C6104"/>
    <w:rsid w:val="006E6BEA"/>
    <w:rsid w:val="00700EB4"/>
    <w:rsid w:val="0070788A"/>
    <w:rsid w:val="007166F0"/>
    <w:rsid w:val="007475A0"/>
    <w:rsid w:val="00752476"/>
    <w:rsid w:val="0078526C"/>
    <w:rsid w:val="00791294"/>
    <w:rsid w:val="007D128B"/>
    <w:rsid w:val="007D31D3"/>
    <w:rsid w:val="007D436A"/>
    <w:rsid w:val="007E3496"/>
    <w:rsid w:val="007E4850"/>
    <w:rsid w:val="007F3F5B"/>
    <w:rsid w:val="007F4E88"/>
    <w:rsid w:val="0080720A"/>
    <w:rsid w:val="008237D0"/>
    <w:rsid w:val="00824263"/>
    <w:rsid w:val="008841DE"/>
    <w:rsid w:val="008A3C8F"/>
    <w:rsid w:val="008C064C"/>
    <w:rsid w:val="00901444"/>
    <w:rsid w:val="00903FC7"/>
    <w:rsid w:val="0091138D"/>
    <w:rsid w:val="00933CF6"/>
    <w:rsid w:val="0094551C"/>
    <w:rsid w:val="00950AA6"/>
    <w:rsid w:val="00951A00"/>
    <w:rsid w:val="00977178"/>
    <w:rsid w:val="00983D38"/>
    <w:rsid w:val="009C0404"/>
    <w:rsid w:val="009E1F76"/>
    <w:rsid w:val="009F46A4"/>
    <w:rsid w:val="009F63CB"/>
    <w:rsid w:val="00A003E4"/>
    <w:rsid w:val="00A00481"/>
    <w:rsid w:val="00A023A8"/>
    <w:rsid w:val="00A47E68"/>
    <w:rsid w:val="00A8312E"/>
    <w:rsid w:val="00A92543"/>
    <w:rsid w:val="00AA1281"/>
    <w:rsid w:val="00AB38DC"/>
    <w:rsid w:val="00AC077C"/>
    <w:rsid w:val="00AC5C2D"/>
    <w:rsid w:val="00B3251F"/>
    <w:rsid w:val="00B34325"/>
    <w:rsid w:val="00B53377"/>
    <w:rsid w:val="00B60DA1"/>
    <w:rsid w:val="00B856F0"/>
    <w:rsid w:val="00B86274"/>
    <w:rsid w:val="00B912D3"/>
    <w:rsid w:val="00BB6E99"/>
    <w:rsid w:val="00BC1924"/>
    <w:rsid w:val="00BE0731"/>
    <w:rsid w:val="00C150DC"/>
    <w:rsid w:val="00C23321"/>
    <w:rsid w:val="00C35455"/>
    <w:rsid w:val="00C54EE3"/>
    <w:rsid w:val="00C77ECE"/>
    <w:rsid w:val="00C915C0"/>
    <w:rsid w:val="00CB6E81"/>
    <w:rsid w:val="00CC0ABE"/>
    <w:rsid w:val="00D44C4E"/>
    <w:rsid w:val="00D472DE"/>
    <w:rsid w:val="00D54650"/>
    <w:rsid w:val="00D67B3D"/>
    <w:rsid w:val="00D73017"/>
    <w:rsid w:val="00D734E3"/>
    <w:rsid w:val="00D92F9D"/>
    <w:rsid w:val="00D9445E"/>
    <w:rsid w:val="00DC38EB"/>
    <w:rsid w:val="00DD7762"/>
    <w:rsid w:val="00DE66A0"/>
    <w:rsid w:val="00E1500F"/>
    <w:rsid w:val="00E226CE"/>
    <w:rsid w:val="00E3567F"/>
    <w:rsid w:val="00E43E8E"/>
    <w:rsid w:val="00E64093"/>
    <w:rsid w:val="00E70132"/>
    <w:rsid w:val="00E7087E"/>
    <w:rsid w:val="00EB6D00"/>
    <w:rsid w:val="00EC7B7B"/>
    <w:rsid w:val="00EE01F1"/>
    <w:rsid w:val="00F24F89"/>
    <w:rsid w:val="00F478BD"/>
    <w:rsid w:val="00F72422"/>
    <w:rsid w:val="00F77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14CE0"/>
  <w15:chartTrackingRefBased/>
  <w15:docId w15:val="{A4481A9B-DCA9-4D5D-9A64-ADC586D08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i/>
      <w:iCs/>
      <w:color w:val="5B9BD5"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Pr>
      <w:i/>
      <w:iCs/>
      <w:color w:val="5B9BD5" w:themeColor="accent1"/>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Pr>
      <w:b/>
      <w:bCs/>
      <w:smallCaps/>
      <w:color w:val="5B9BD5" w:themeColor="accent1"/>
      <w:spacing w:val="5"/>
    </w:rPr>
  </w:style>
  <w:style w:type="character" w:styleId="BookTitle">
    <w:name w:val="Book Title"/>
    <w:basedOn w:val="DefaultParagraphFont"/>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BalloonText">
    <w:name w:val="Balloon Text"/>
    <w:basedOn w:val="Normal"/>
    <w:link w:val="BalloonTextChar"/>
    <w:uiPriority w:val="99"/>
    <w:semiHidden/>
    <w:unhideWhenUsed/>
    <w:rsid w:val="00C150D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50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3455152">
      <w:bodyDiv w:val="1"/>
      <w:marLeft w:val="0"/>
      <w:marRight w:val="0"/>
      <w:marTop w:val="0"/>
      <w:marBottom w:val="0"/>
      <w:divBdr>
        <w:top w:val="none" w:sz="0" w:space="0" w:color="auto"/>
        <w:left w:val="none" w:sz="0" w:space="0" w:color="auto"/>
        <w:bottom w:val="none" w:sz="0" w:space="0" w:color="auto"/>
        <w:right w:val="none" w:sz="0" w:space="0" w:color="auto"/>
      </w:divBdr>
    </w:div>
    <w:div w:id="1817379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Template>
  <TotalTime>233</TotalTime>
  <Pages>5</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dc:creator>
  <cp:keywords/>
  <dc:description/>
  <cp:lastModifiedBy>Brandy Regina</cp:lastModifiedBy>
  <cp:revision>108</cp:revision>
  <cp:lastPrinted>2015-04-15T21:56:00Z</cp:lastPrinted>
  <dcterms:created xsi:type="dcterms:W3CDTF">2015-06-21T19:40:00Z</dcterms:created>
  <dcterms:modified xsi:type="dcterms:W3CDTF">2018-08-21T23:18:00Z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TC027869999991</vt:lpwstr>
  </property>
</Properties>
</file>